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6AA213CB" w:rsidR="000D63FD" w:rsidRPr="000E0FA0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Final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Even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0E0FA0">
              <w:rPr>
                <w:rFonts w:ascii="Arial" w:hAnsi="Arial" w:cs="Arial"/>
                <w:b/>
              </w:rPr>
              <w:t>2020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0E0FA0">
              <w:rPr>
                <w:rFonts w:ascii="Arial" w:hAnsi="Arial" w:cs="Arial"/>
                <w:b/>
              </w:rPr>
              <w:t>2021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74054A8C" w:rsidR="00312E5C" w:rsidRDefault="000E0FA0" w:rsidP="000041CA">
            <w:pPr>
              <w:rPr>
                <w:rFonts w:ascii="Arial" w:hAnsi="Arial" w:cs="Arial"/>
                <w:b/>
                <w:sz w:val="20"/>
              </w:rPr>
            </w:pPr>
            <w:r w:rsidRPr="000E0FA0">
              <w:rPr>
                <w:rFonts w:ascii="Arial" w:hAnsi="Arial" w:cs="Arial"/>
                <w:b/>
                <w:sz w:val="20"/>
              </w:rPr>
              <w:t>COMP6048 - Data Structures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2D926A15" w:rsidR="001C06F6" w:rsidRPr="000E0FA0" w:rsidRDefault="00435019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 w:rsidRPr="00435019">
              <w:rPr>
                <w:rFonts w:ascii="Arial" w:hAnsi="Arial" w:cs="Arial"/>
                <w:b/>
                <w:sz w:val="18"/>
                <w:szCs w:val="18"/>
              </w:rPr>
              <w:t>BB03 / BB06 / BP01 / BV01 / PB01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2EC92386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35019" w:rsidRPr="00435019">
              <w:rPr>
                <w:rFonts w:ascii="Arial" w:hAnsi="Arial" w:cs="Arial"/>
                <w:b/>
                <w:sz w:val="18"/>
              </w:rPr>
              <w:t>19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A4691C8" w14:textId="77777777" w:rsidR="00435019" w:rsidRPr="00435019" w:rsidRDefault="00435019" w:rsidP="0043501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435019">
              <w:rPr>
                <w:rFonts w:ascii="Arial" w:hAnsi="Arial" w:cs="Arial"/>
                <w:b/>
                <w:sz w:val="18"/>
                <w:lang w:val="id-ID"/>
              </w:rPr>
              <w:t>D4501 - Muhsin Shodiq, S.Kom., M.Sc.</w:t>
            </w:r>
          </w:p>
          <w:p w14:paraId="70536C03" w14:textId="77777777" w:rsidR="00435019" w:rsidRPr="00435019" w:rsidRDefault="00435019" w:rsidP="0043501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435019">
              <w:rPr>
                <w:rFonts w:ascii="Arial" w:hAnsi="Arial" w:cs="Arial"/>
                <w:b/>
                <w:sz w:val="18"/>
                <w:lang w:val="id-ID"/>
              </w:rPr>
              <w:t>D5025 - Yovita Tunardi, S.Kom., M.T.I</w:t>
            </w:r>
          </w:p>
          <w:p w14:paraId="4B639E6F" w14:textId="77777777" w:rsidR="00435019" w:rsidRPr="00435019" w:rsidRDefault="00435019" w:rsidP="0043501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435019">
              <w:rPr>
                <w:rFonts w:ascii="Arial" w:hAnsi="Arial" w:cs="Arial"/>
                <w:b/>
                <w:sz w:val="18"/>
                <w:lang w:val="id-ID"/>
              </w:rPr>
              <w:t>D5387 - Harvianto, S.Kom, M.T.I.</w:t>
            </w:r>
          </w:p>
          <w:p w14:paraId="47C1DF2A" w14:textId="77777777" w:rsidR="00435019" w:rsidRPr="00435019" w:rsidRDefault="00435019" w:rsidP="0043501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435019">
              <w:rPr>
                <w:rFonts w:ascii="Arial" w:hAnsi="Arial" w:cs="Arial"/>
                <w:b/>
                <w:sz w:val="18"/>
                <w:lang w:val="id-ID"/>
              </w:rPr>
              <w:t>D6416 - Puti Andam Suri, S.Kom, M.TI</w:t>
            </w:r>
          </w:p>
          <w:p w14:paraId="002C2BA6" w14:textId="739B3C1A" w:rsidR="001E7B94" w:rsidRPr="00DA7A95" w:rsidRDefault="00435019" w:rsidP="00435019">
            <w:pPr>
              <w:pStyle w:val="Header"/>
              <w:tabs>
                <w:tab w:val="left" w:pos="1980"/>
              </w:tabs>
              <w:ind w:left="-113"/>
              <w:rPr>
                <w:rFonts w:ascii="Tahoma" w:hAnsi="Tahoma" w:cs="Tahoma"/>
                <w:bCs/>
                <w:sz w:val="18"/>
                <w:szCs w:val="18"/>
              </w:rPr>
            </w:pPr>
            <w:r w:rsidRPr="00435019">
              <w:rPr>
                <w:rFonts w:ascii="Arial" w:hAnsi="Arial" w:cs="Arial"/>
                <w:b/>
                <w:sz w:val="18"/>
                <w:lang w:val="id-ID"/>
              </w:rPr>
              <w:t>D6423 - Hidayaturrahman, S.Kom., M.T.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639F675F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35019">
              <w:rPr>
                <w:rFonts w:ascii="Arial" w:hAnsi="Arial" w:cs="Arial"/>
                <w:b/>
                <w:sz w:val="18"/>
              </w:rPr>
              <w:t>09:20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6B6F9043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35019" w:rsidRPr="00435019">
              <w:rPr>
                <w:rFonts w:ascii="Arial" w:hAnsi="Arial" w:cs="Arial"/>
                <w:b/>
                <w:sz w:val="18"/>
              </w:rPr>
              <w:t>19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3D076B70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35019">
              <w:rPr>
                <w:rFonts w:ascii="Arial" w:hAnsi="Arial" w:cs="Arial"/>
                <w:b/>
                <w:sz w:val="18"/>
              </w:rPr>
              <w:t>11:20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 xml:space="preserve">dan/atau bekerja sama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r w:rsidRPr="0021077F">
        <w:rPr>
          <w:lang w:val="en-ID" w:eastAsia="x-none"/>
        </w:rPr>
        <w:t xml:space="preserve">Kumpulkan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>, apabila terlambat mengumpulkan maka jawaban tidak akan dikoreksi dan nilai mahasiswa adalah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F50097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1028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733FE2B4" w14:textId="776A8625" w:rsidR="002F281E" w:rsidRPr="002F281E" w:rsidRDefault="00B85C90" w:rsidP="002F281E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332E8A6C" w:rsidR="00BE0587" w:rsidRDefault="002F281E" w:rsidP="002F281E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 xml:space="preserve">Dev-C++ 5.11 </w:t>
      </w:r>
    </w:p>
    <w:p w14:paraId="4BF5E2B6" w14:textId="441224B8" w:rsidR="00813100" w:rsidRDefault="00F50097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1026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231F2A3" w14:textId="703180EA" w:rsidR="002D6900" w:rsidRPr="002F281E" w:rsidRDefault="002F281E" w:rsidP="002F281E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 w:rsidRPr="002F281E">
        <w:rPr>
          <w:lang w:eastAsia="x-none"/>
        </w:rPr>
        <w:t>[</w:t>
      </w:r>
      <w:r w:rsidR="00C1076F">
        <w:rPr>
          <w:lang w:eastAsia="x-none"/>
        </w:rPr>
        <w:t>NIM</w:t>
      </w:r>
      <w:r w:rsidRPr="002F281E">
        <w:rPr>
          <w:lang w:eastAsia="x-none"/>
        </w:rPr>
        <w:t>].</w:t>
      </w:r>
      <w:r>
        <w:rPr>
          <w:lang w:eastAsia="x-none"/>
        </w:rPr>
        <w:t>CPP</w:t>
      </w:r>
    </w:p>
    <w:p w14:paraId="6E40E83D" w14:textId="7116C935" w:rsidR="00813100" w:rsidRPr="002D6900" w:rsidRDefault="00F50097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1027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r>
        <w:rPr>
          <w:bCs/>
        </w:rPr>
        <w:t xml:space="preserve">Kompres semua jawaban yang akan diunggah. Pastikan format pengumpulan nama file dan ekstensi sesuai dengan format berikut: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F50097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1030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67326347" w14:textId="77777777" w:rsidR="005F02D9" w:rsidRDefault="00B85C90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0FAC222E" w14:textId="36B1F42C" w:rsidR="00ED2251" w:rsidRDefault="00ED2251" w:rsidP="00D01341">
      <w:pPr>
        <w:spacing w:line="360" w:lineRule="auto"/>
        <w:jc w:val="both"/>
      </w:pPr>
    </w:p>
    <w:p w14:paraId="75182964" w14:textId="77777777" w:rsidR="00435019" w:rsidRPr="00385D7E" w:rsidRDefault="00435019" w:rsidP="00435019">
      <w:pPr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Mbek Farm</w:t>
      </w:r>
    </w:p>
    <w:p w14:paraId="3AF8E2CE" w14:textId="3C2D11C7" w:rsidR="00435019" w:rsidRPr="007F6295" w:rsidRDefault="00435019" w:rsidP="00435019">
      <w:pPr>
        <w:spacing w:line="360" w:lineRule="auto"/>
        <w:ind w:firstLine="360"/>
        <w:jc w:val="both"/>
      </w:pPr>
      <w:r>
        <w:rPr>
          <w:b/>
        </w:rPr>
        <w:t xml:space="preserve">Mbek Farm </w:t>
      </w:r>
      <w:r w:rsidRPr="00D06442">
        <w:rPr>
          <w:bCs/>
        </w:rPr>
        <w:t>is an application</w:t>
      </w:r>
      <w:r>
        <w:rPr>
          <w:bCs/>
        </w:rPr>
        <w:t xml:space="preserve"> that will be</w:t>
      </w:r>
      <w:r w:rsidRPr="00D06442">
        <w:rPr>
          <w:bCs/>
        </w:rPr>
        <w:t xml:space="preserve"> developed to help Mr. Jack “Blue” Sky to </w:t>
      </w:r>
      <w:r w:rsidRPr="00AC1943">
        <w:rPr>
          <w:b/>
        </w:rPr>
        <w:t>manage his goat farm</w:t>
      </w:r>
      <w:r w:rsidRPr="007F6295">
        <w:t>.</w:t>
      </w:r>
      <w:r w:rsidR="00AC3BED">
        <w:t xml:space="preserve"> You as a programmer is asked to help Mr. Jack to create an application that can help Mr. Jack to manage his goat farm.</w:t>
      </w:r>
      <w:r w:rsidRPr="007F6295">
        <w:t xml:space="preserve"> This application will be developed using</w:t>
      </w:r>
      <w:r w:rsidRPr="00E26806">
        <w:rPr>
          <w:b/>
        </w:rPr>
        <w:t xml:space="preserve"> </w:t>
      </w:r>
      <w:r>
        <w:rPr>
          <w:b/>
        </w:rPr>
        <w:t>AVL Tree</w:t>
      </w:r>
      <w:r w:rsidRPr="007F6295">
        <w:t>. The descriptions of the program are:</w:t>
      </w:r>
    </w:p>
    <w:p w14:paraId="7921CDE0" w14:textId="77777777" w:rsidR="00435019" w:rsidRPr="007F6295" w:rsidRDefault="00435019" w:rsidP="00435019">
      <w:pPr>
        <w:numPr>
          <w:ilvl w:val="0"/>
          <w:numId w:val="19"/>
        </w:numPr>
        <w:tabs>
          <w:tab w:val="clear" w:pos="1420"/>
        </w:tabs>
        <w:spacing w:line="360" w:lineRule="auto"/>
        <w:ind w:left="360" w:hanging="360"/>
        <w:jc w:val="both"/>
      </w:pPr>
      <w:r>
        <w:t>The p</w:t>
      </w:r>
      <w:r w:rsidRPr="007F6295">
        <w:t xml:space="preserve">rogram consists of </w:t>
      </w:r>
      <w:r>
        <w:rPr>
          <w:b/>
        </w:rPr>
        <w:t xml:space="preserve">5 </w:t>
      </w:r>
      <w:r w:rsidRPr="007F6295">
        <w:rPr>
          <w:b/>
        </w:rPr>
        <w:t>menus</w:t>
      </w:r>
      <w:r w:rsidRPr="007F6295">
        <w:t>:</w:t>
      </w:r>
    </w:p>
    <w:p w14:paraId="20E410CC" w14:textId="77777777" w:rsidR="00435019" w:rsidRPr="007F6295" w:rsidRDefault="00435019" w:rsidP="00435019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1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Insert New goat</w:t>
      </w:r>
    </w:p>
    <w:p w14:paraId="686536DA" w14:textId="77777777" w:rsidR="00435019" w:rsidRPr="007F6295" w:rsidRDefault="00435019" w:rsidP="00435019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2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Remove a goat</w:t>
      </w:r>
    </w:p>
    <w:p w14:paraId="0DF633BF" w14:textId="77777777" w:rsidR="00435019" w:rsidRDefault="00435019" w:rsidP="00435019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3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See all goat</w:t>
      </w:r>
    </w:p>
    <w:p w14:paraId="392BE51A" w14:textId="77777777" w:rsidR="00435019" w:rsidRDefault="00435019" w:rsidP="00435019">
      <w:pPr>
        <w:keepNext/>
        <w:spacing w:line="360" w:lineRule="auto"/>
        <w:ind w:left="360"/>
        <w:rPr>
          <w:b/>
        </w:rPr>
      </w:pPr>
      <w:r>
        <w:rPr>
          <w:b/>
        </w:rPr>
        <w:t>4. Remove all goat</w:t>
      </w:r>
    </w:p>
    <w:p w14:paraId="6400F18E" w14:textId="77777777" w:rsidR="00435019" w:rsidRDefault="00435019" w:rsidP="00435019">
      <w:pPr>
        <w:keepNext/>
        <w:spacing w:line="360" w:lineRule="auto"/>
        <w:ind w:left="360"/>
        <w:rPr>
          <w:b/>
        </w:rPr>
      </w:pPr>
      <w:r>
        <w:rPr>
          <w:b/>
        </w:rPr>
        <w:t>5. Exit</w:t>
      </w:r>
    </w:p>
    <w:p w14:paraId="133FCFFF" w14:textId="77777777" w:rsidR="00435019" w:rsidRPr="000A54E0" w:rsidRDefault="00435019" w:rsidP="00435019">
      <w:pPr>
        <w:keepNext/>
        <w:spacing w:line="360" w:lineRule="auto"/>
        <w:rPr>
          <w:b/>
        </w:rPr>
      </w:pPr>
      <w:r w:rsidRPr="00531BC9">
        <w:rPr>
          <w:b/>
          <w:noProof/>
        </w:rPr>
        <w:drawing>
          <wp:inline distT="0" distB="0" distL="0" distR="0" wp14:anchorId="1FB0AF20" wp14:editId="583B10D3">
            <wp:extent cx="5938333" cy="1504950"/>
            <wp:effectExtent l="19050" t="19050" r="2476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9" r="-7539" b="30964"/>
                    <a:stretch/>
                  </pic:blipFill>
                  <pic:spPr bwMode="auto">
                    <a:xfrm>
                      <a:off x="0" y="0"/>
                      <a:ext cx="5938333" cy="15049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B2356" w14:textId="77777777" w:rsidR="00435019" w:rsidRPr="00A03ADC" w:rsidRDefault="00435019" w:rsidP="00435019">
      <w:pPr>
        <w:pStyle w:val="Caption"/>
        <w:rPr>
          <w:b w:val="0"/>
        </w:rPr>
      </w:pPr>
      <w:r w:rsidRPr="00472AAA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472AAA">
        <w:t>. Main Menu</w:t>
      </w:r>
    </w:p>
    <w:p w14:paraId="36274879" w14:textId="77777777" w:rsidR="00435019" w:rsidRDefault="00435019" w:rsidP="00435019">
      <w:pPr>
        <w:numPr>
          <w:ilvl w:val="0"/>
          <w:numId w:val="19"/>
        </w:numPr>
        <w:tabs>
          <w:tab w:val="clear" w:pos="1420"/>
        </w:tabs>
        <w:spacing w:line="360" w:lineRule="auto"/>
        <w:ind w:left="360"/>
        <w:jc w:val="both"/>
      </w:pPr>
      <w:r w:rsidRPr="007F6295">
        <w:t xml:space="preserve">If user chooses </w:t>
      </w:r>
      <w:r>
        <w:rPr>
          <w:b/>
        </w:rPr>
        <w:t>Insert New Goat</w:t>
      </w:r>
      <w:r w:rsidRPr="007F6295">
        <w:rPr>
          <w:b/>
        </w:rPr>
        <w:t xml:space="preserve"> </w:t>
      </w:r>
      <w:r w:rsidRPr="007F6295">
        <w:t>(</w:t>
      </w:r>
      <w:r w:rsidRPr="004C253B">
        <w:rPr>
          <w:b/>
        </w:rPr>
        <w:t>Menu 1</w:t>
      </w:r>
      <w:r w:rsidRPr="007F6295">
        <w:t>):</w:t>
      </w:r>
    </w:p>
    <w:p w14:paraId="1C142692" w14:textId="77777777" w:rsidR="00435019" w:rsidRDefault="00435019" w:rsidP="00435019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 w:rsidRPr="006A3198">
        <w:t xml:space="preserve">Ask user to input </w:t>
      </w:r>
      <w:r w:rsidRPr="0028130A">
        <w:rPr>
          <w:b/>
          <w:bCs/>
        </w:rPr>
        <w:t>goat</w:t>
      </w:r>
      <w:r w:rsidRPr="0028130A">
        <w:t>’</w:t>
      </w:r>
      <w:r w:rsidRPr="0028130A">
        <w:rPr>
          <w:b/>
          <w:bCs/>
        </w:rPr>
        <w:t>s id</w:t>
      </w:r>
      <w:r>
        <w:t xml:space="preserve">. Validate the </w:t>
      </w:r>
      <w:r w:rsidRPr="0028130A">
        <w:rPr>
          <w:b/>
          <w:bCs/>
        </w:rPr>
        <w:t>id</w:t>
      </w:r>
      <w:r>
        <w:t xml:space="preserve"> </w:t>
      </w:r>
      <w:r w:rsidRPr="006A3198">
        <w:rPr>
          <w:b/>
          <w:bCs/>
        </w:rPr>
        <w:t xml:space="preserve">must consist of 5 </w:t>
      </w:r>
      <w:r>
        <w:rPr>
          <w:b/>
          <w:bCs/>
        </w:rPr>
        <w:t>digit number</w:t>
      </w:r>
      <w:r w:rsidRPr="006A3198">
        <w:t xml:space="preserve"> and </w:t>
      </w:r>
      <w:r w:rsidRPr="006A3198">
        <w:rPr>
          <w:b/>
          <w:bCs/>
        </w:rPr>
        <w:t>must be unique</w:t>
      </w:r>
    </w:p>
    <w:p w14:paraId="4C1875FF" w14:textId="77777777" w:rsidR="00435019" w:rsidRPr="00AC1943" w:rsidRDefault="00435019" w:rsidP="00435019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Ask user to input </w:t>
      </w:r>
      <w:r w:rsidRPr="00AC1943">
        <w:rPr>
          <w:b/>
          <w:bCs/>
        </w:rPr>
        <w:t>goat</w:t>
      </w:r>
      <w:r w:rsidRPr="0028130A">
        <w:t>’</w:t>
      </w:r>
      <w:r w:rsidRPr="00AC1943">
        <w:rPr>
          <w:b/>
          <w:bCs/>
        </w:rPr>
        <w:t>s name</w:t>
      </w:r>
      <w:r>
        <w:t xml:space="preserve">. Validate that the </w:t>
      </w:r>
      <w:r w:rsidRPr="00AC1943">
        <w:rPr>
          <w:b/>
          <w:bCs/>
        </w:rPr>
        <w:t xml:space="preserve">name </w:t>
      </w:r>
      <w:r w:rsidRPr="00332C95">
        <w:rPr>
          <w:b/>
          <w:bCs/>
        </w:rPr>
        <w:t>must</w:t>
      </w:r>
      <w:r w:rsidRPr="00AC1943">
        <w:rPr>
          <w:b/>
          <w:bCs/>
        </w:rPr>
        <w:t xml:space="preserve"> </w:t>
      </w:r>
      <w:r>
        <w:rPr>
          <w:b/>
          <w:bCs/>
        </w:rPr>
        <w:t>be more than or equals two characters</w:t>
      </w:r>
    </w:p>
    <w:p w14:paraId="61739200" w14:textId="77777777" w:rsidR="00435019" w:rsidRDefault="00435019" w:rsidP="00435019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Ask user to input </w:t>
      </w:r>
      <w:r w:rsidRPr="00AC1943">
        <w:rPr>
          <w:b/>
          <w:bCs/>
        </w:rPr>
        <w:t>goat’s color</w:t>
      </w:r>
      <w:r>
        <w:t xml:space="preserve">. Validate that the </w:t>
      </w:r>
      <w:r w:rsidRPr="00AC1943">
        <w:rPr>
          <w:b/>
          <w:bCs/>
        </w:rPr>
        <w:t xml:space="preserve">input must be either </w:t>
      </w:r>
      <w:r w:rsidRPr="00CE67E5">
        <w:t>“</w:t>
      </w:r>
      <w:r w:rsidRPr="00AC1943">
        <w:rPr>
          <w:b/>
          <w:bCs/>
        </w:rPr>
        <w:t>white</w:t>
      </w:r>
      <w:r w:rsidRPr="00CE67E5">
        <w:t>”,</w:t>
      </w:r>
      <w:r>
        <w:rPr>
          <w:b/>
          <w:bCs/>
        </w:rPr>
        <w:t xml:space="preserve"> </w:t>
      </w:r>
      <w:r w:rsidRPr="00CE67E5">
        <w:t>“</w:t>
      </w:r>
      <w:r w:rsidRPr="00AC1943">
        <w:rPr>
          <w:b/>
          <w:bCs/>
        </w:rPr>
        <w:t>black</w:t>
      </w:r>
      <w:r w:rsidRPr="00CE67E5">
        <w:t>”</w:t>
      </w:r>
      <w:r>
        <w:t>,</w:t>
      </w:r>
      <w:r w:rsidRPr="00AC1943">
        <w:rPr>
          <w:b/>
          <w:bCs/>
        </w:rPr>
        <w:t xml:space="preserve"> or </w:t>
      </w:r>
      <w:r w:rsidRPr="00CE67E5">
        <w:t>“</w:t>
      </w:r>
      <w:r w:rsidRPr="00AC1943">
        <w:rPr>
          <w:b/>
          <w:bCs/>
        </w:rPr>
        <w:t>brown</w:t>
      </w:r>
      <w:r w:rsidRPr="00CE67E5">
        <w:t>”</w:t>
      </w:r>
      <w:r>
        <w:t xml:space="preserve"> (</w:t>
      </w:r>
      <w:r w:rsidRPr="00CE67E5">
        <w:rPr>
          <w:b/>
          <w:bCs/>
        </w:rPr>
        <w:t>case insensitive</w:t>
      </w:r>
      <w:r>
        <w:t>)</w:t>
      </w:r>
    </w:p>
    <w:p w14:paraId="29B4E617" w14:textId="77777777" w:rsidR="00435019" w:rsidRDefault="00435019" w:rsidP="00435019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Input the </w:t>
      </w:r>
      <w:r w:rsidRPr="00AC1943">
        <w:rPr>
          <w:b/>
          <w:bCs/>
        </w:rPr>
        <w:t>goat’s weight</w:t>
      </w:r>
      <w:r>
        <w:t xml:space="preserve">. Validate the weight must </w:t>
      </w:r>
      <w:r w:rsidRPr="00AC1943">
        <w:rPr>
          <w:b/>
          <w:bCs/>
        </w:rPr>
        <w:t xml:space="preserve">be between 2 </w:t>
      </w:r>
      <w:r>
        <w:rPr>
          <w:b/>
          <w:bCs/>
        </w:rPr>
        <w:t>and</w:t>
      </w:r>
      <w:r w:rsidRPr="00AC1943">
        <w:rPr>
          <w:b/>
          <w:bCs/>
        </w:rPr>
        <w:t xml:space="preserve"> 150 inclusively</w:t>
      </w:r>
    </w:p>
    <w:p w14:paraId="1BEBBCE6" w14:textId="77777777" w:rsidR="00435019" w:rsidRDefault="00435019" w:rsidP="00435019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Input goat’s </w:t>
      </w:r>
      <w:r w:rsidRPr="00AC1943">
        <w:rPr>
          <w:b/>
          <w:bCs/>
        </w:rPr>
        <w:t>age in month count</w:t>
      </w:r>
      <w:r>
        <w:t xml:space="preserve">. Validate the month must be </w:t>
      </w:r>
      <w:r w:rsidRPr="00AC1943">
        <w:rPr>
          <w:b/>
          <w:bCs/>
        </w:rPr>
        <w:t xml:space="preserve">between 0 </w:t>
      </w:r>
      <w:r>
        <w:rPr>
          <w:b/>
          <w:bCs/>
        </w:rPr>
        <w:t>and</w:t>
      </w:r>
      <w:r w:rsidRPr="00AC1943">
        <w:rPr>
          <w:b/>
          <w:bCs/>
        </w:rPr>
        <w:t xml:space="preserve"> 60 inclusively</w:t>
      </w:r>
    </w:p>
    <w:p w14:paraId="3DBA9467" w14:textId="77777777" w:rsidR="00435019" w:rsidRDefault="00435019" w:rsidP="00435019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  <w:rPr>
          <w:b/>
          <w:bCs/>
        </w:rPr>
      </w:pPr>
      <w:r>
        <w:lastRenderedPageBreak/>
        <w:t xml:space="preserve">Before inserting the data into the AVL Tree, </w:t>
      </w:r>
      <w:r w:rsidRPr="00AC1943">
        <w:rPr>
          <w:b/>
          <w:bCs/>
        </w:rPr>
        <w:t>ask user for confirmation</w:t>
      </w:r>
      <w:r>
        <w:rPr>
          <w:b/>
          <w:bCs/>
        </w:rPr>
        <w:t xml:space="preserve"> and show the goat’s name</w:t>
      </w:r>
      <w:r>
        <w:t>. if user input “</w:t>
      </w:r>
      <w:r w:rsidRPr="00AC1943">
        <w:rPr>
          <w:b/>
          <w:bCs/>
        </w:rPr>
        <w:t>Y</w:t>
      </w:r>
      <w:r w:rsidRPr="00B05D92">
        <w:t>”</w:t>
      </w:r>
      <w:r w:rsidRPr="00AC1943">
        <w:rPr>
          <w:b/>
          <w:bCs/>
        </w:rPr>
        <w:t xml:space="preserve"> then insert the goat to the </w:t>
      </w:r>
      <w:r>
        <w:rPr>
          <w:b/>
          <w:bCs/>
        </w:rPr>
        <w:t>AVL T</w:t>
      </w:r>
      <w:r w:rsidRPr="00AC1943">
        <w:rPr>
          <w:b/>
          <w:bCs/>
        </w:rPr>
        <w:t>ree</w:t>
      </w:r>
      <w:r>
        <w:t xml:space="preserve"> and </w:t>
      </w:r>
      <w:r w:rsidRPr="008B261B">
        <w:t>shows a</w:t>
      </w:r>
      <w:r w:rsidRPr="00AC1943">
        <w:rPr>
          <w:b/>
          <w:bCs/>
        </w:rPr>
        <w:t xml:space="preserve"> success message</w:t>
      </w:r>
      <w:r>
        <w:t xml:space="preserve">. Otherwise, </w:t>
      </w:r>
      <w:r w:rsidRPr="00AF6553">
        <w:rPr>
          <w:b/>
          <w:bCs/>
        </w:rPr>
        <w:t>redirect</w:t>
      </w:r>
      <w:r w:rsidRPr="00AC1943">
        <w:rPr>
          <w:b/>
          <w:bCs/>
        </w:rPr>
        <w:t xml:space="preserve"> back </w:t>
      </w:r>
      <w:r w:rsidRPr="00AF6553">
        <w:t>to the main menu</w:t>
      </w:r>
    </w:p>
    <w:p w14:paraId="39DC0CE2" w14:textId="77777777" w:rsidR="00435019" w:rsidRDefault="00435019" w:rsidP="0043501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D016350" wp14:editId="694BED25">
            <wp:extent cx="5943600" cy="5014616"/>
            <wp:effectExtent l="19050" t="19050" r="19050" b="146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532" r="-7532"/>
                    <a:stretch/>
                  </pic:blipFill>
                  <pic:spPr>
                    <a:xfrm>
                      <a:off x="0" y="0"/>
                      <a:ext cx="5943600" cy="5014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70F4B" w14:textId="77777777" w:rsidR="00435019" w:rsidRPr="00A40E0F" w:rsidRDefault="00435019" w:rsidP="00435019">
      <w:pPr>
        <w:pStyle w:val="Caption"/>
        <w:rPr>
          <w:b w:val="0"/>
        </w:rPr>
      </w:pPr>
      <w:r w:rsidRPr="00472AAA">
        <w:t xml:space="preserve">Figure </w:t>
      </w:r>
      <w:r>
        <w:t>2</w:t>
      </w:r>
      <w:r w:rsidRPr="00472AAA">
        <w:t xml:space="preserve">. </w:t>
      </w:r>
      <w:r>
        <w:t>Insert goat menu</w:t>
      </w:r>
    </w:p>
    <w:p w14:paraId="40429E3E" w14:textId="77777777" w:rsidR="00435019" w:rsidRDefault="00435019" w:rsidP="00435019">
      <w:pPr>
        <w:numPr>
          <w:ilvl w:val="0"/>
          <w:numId w:val="19"/>
        </w:numPr>
        <w:tabs>
          <w:tab w:val="clear" w:pos="1420"/>
        </w:tabs>
        <w:spacing w:line="360" w:lineRule="auto"/>
        <w:ind w:left="360" w:hanging="360"/>
        <w:jc w:val="both"/>
      </w:pPr>
      <w:r>
        <w:t xml:space="preserve">If user chooses </w:t>
      </w:r>
      <w:r>
        <w:rPr>
          <w:b/>
        </w:rPr>
        <w:t xml:space="preserve">Remove a goat </w:t>
      </w:r>
      <w:r w:rsidRPr="00525A56">
        <w:rPr>
          <w:bCs/>
        </w:rPr>
        <w:t>(</w:t>
      </w:r>
      <w:r>
        <w:rPr>
          <w:b/>
        </w:rPr>
        <w:t>Menu 2</w:t>
      </w:r>
      <w:r w:rsidRPr="00525A56">
        <w:rPr>
          <w:bCs/>
        </w:rPr>
        <w:t>)</w:t>
      </w:r>
      <w:r>
        <w:t>:</w:t>
      </w:r>
    </w:p>
    <w:p w14:paraId="56BD7CE0" w14:textId="77777777" w:rsidR="00435019" w:rsidRDefault="00435019" w:rsidP="00435019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If the user does not have any goat, </w:t>
      </w:r>
      <w:r w:rsidRPr="00016758">
        <w:rPr>
          <w:b/>
          <w:bCs/>
        </w:rPr>
        <w:t xml:space="preserve">show </w:t>
      </w:r>
      <w:r>
        <w:rPr>
          <w:b/>
          <w:bCs/>
        </w:rPr>
        <w:t xml:space="preserve">a </w:t>
      </w:r>
      <w:r w:rsidRPr="00016758">
        <w:rPr>
          <w:b/>
          <w:bCs/>
        </w:rPr>
        <w:t xml:space="preserve">message </w:t>
      </w:r>
      <w:r w:rsidRPr="004055E9">
        <w:t>“</w:t>
      </w:r>
      <w:r>
        <w:rPr>
          <w:b/>
          <w:bCs/>
        </w:rPr>
        <w:t>You don’t have any goat !</w:t>
      </w:r>
      <w:r w:rsidRPr="004055E9">
        <w:t>”</w:t>
      </w:r>
    </w:p>
    <w:p w14:paraId="04D2CA77" w14:textId="77777777" w:rsidR="00AC3BED" w:rsidRDefault="00435019" w:rsidP="00435019">
      <w:pPr>
        <w:pStyle w:val="Caption"/>
      </w:pPr>
      <w:r w:rsidRPr="00FC654D">
        <w:rPr>
          <w:noProof/>
        </w:rPr>
        <w:lastRenderedPageBreak/>
        <w:drawing>
          <wp:inline distT="0" distB="0" distL="0" distR="0" wp14:anchorId="20D592AA" wp14:editId="3C683EA7">
            <wp:extent cx="5938020" cy="1419225"/>
            <wp:effectExtent l="19050" t="19050" r="2476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379" r="-7379" b="8477"/>
                    <a:stretch/>
                  </pic:blipFill>
                  <pic:spPr bwMode="auto">
                    <a:xfrm>
                      <a:off x="0" y="0"/>
                      <a:ext cx="5940000" cy="14196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16758">
        <w:t xml:space="preserve"> </w:t>
      </w:r>
    </w:p>
    <w:p w14:paraId="3E6C7ABC" w14:textId="280FE50C" w:rsidR="00435019" w:rsidRPr="00927F18" w:rsidRDefault="00435019" w:rsidP="00435019">
      <w:pPr>
        <w:pStyle w:val="Caption"/>
        <w:rPr>
          <w:b w:val="0"/>
        </w:rPr>
      </w:pPr>
      <w:r w:rsidRPr="00472AAA">
        <w:t xml:space="preserve">Figure </w:t>
      </w:r>
      <w:r>
        <w:t>3</w:t>
      </w:r>
      <w:r w:rsidRPr="00472AAA">
        <w:t xml:space="preserve">. </w:t>
      </w:r>
      <w:r>
        <w:t>No goat message</w:t>
      </w:r>
      <w:r w:rsidRPr="00016758">
        <w:rPr>
          <w:bCs/>
          <w:noProof/>
        </w:rPr>
        <w:t xml:space="preserve"> </w:t>
      </w:r>
      <w:r>
        <w:rPr>
          <w:bCs/>
          <w:noProof/>
        </w:rPr>
        <w:t xml:space="preserve"> </w:t>
      </w:r>
    </w:p>
    <w:p w14:paraId="62AD6492" w14:textId="77777777" w:rsidR="00435019" w:rsidRDefault="00435019" w:rsidP="00435019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Otherwise, ask user to input goat’s id </w:t>
      </w:r>
    </w:p>
    <w:p w14:paraId="30F832EB" w14:textId="77777777" w:rsidR="00435019" w:rsidRDefault="00435019" w:rsidP="00435019">
      <w:pPr>
        <w:numPr>
          <w:ilvl w:val="2"/>
          <w:numId w:val="19"/>
        </w:numPr>
        <w:tabs>
          <w:tab w:val="clear" w:pos="2160"/>
        </w:tabs>
        <w:spacing w:line="360" w:lineRule="auto"/>
        <w:ind w:left="1134" w:hanging="425"/>
        <w:jc w:val="both"/>
      </w:pPr>
      <w:r w:rsidRPr="009250C8">
        <w:rPr>
          <w:b/>
          <w:bCs/>
        </w:rPr>
        <w:t>Validate</w:t>
      </w:r>
      <w:r>
        <w:t xml:space="preserve"> if the inputted id does not exist, </w:t>
      </w:r>
      <w:r w:rsidRPr="0092028E">
        <w:t>then</w:t>
      </w:r>
      <w:r w:rsidRPr="00C861C2">
        <w:rPr>
          <w:b/>
          <w:bCs/>
        </w:rPr>
        <w:t xml:space="preserve"> show a message</w:t>
      </w:r>
      <w:r>
        <w:t xml:space="preserve"> “</w:t>
      </w:r>
      <w:r w:rsidRPr="007B5216">
        <w:rPr>
          <w:b/>
          <w:bCs/>
        </w:rPr>
        <w:t>ID is invalid</w:t>
      </w:r>
      <w:r>
        <w:t>”</w:t>
      </w:r>
    </w:p>
    <w:p w14:paraId="3CC64134" w14:textId="0454FE96" w:rsidR="00435019" w:rsidRDefault="00435019" w:rsidP="00435019">
      <w:pPr>
        <w:numPr>
          <w:ilvl w:val="2"/>
          <w:numId w:val="19"/>
        </w:numPr>
        <w:tabs>
          <w:tab w:val="clear" w:pos="2160"/>
        </w:tabs>
        <w:spacing w:line="360" w:lineRule="auto"/>
        <w:ind w:left="1134" w:hanging="425"/>
        <w:jc w:val="both"/>
      </w:pPr>
      <w:r w:rsidRPr="009250C8">
        <w:rPr>
          <w:b/>
          <w:bCs/>
        </w:rPr>
        <w:t>Valida</w:t>
      </w:r>
      <w:r w:rsidRPr="00C861C2">
        <w:rPr>
          <w:b/>
          <w:bCs/>
        </w:rPr>
        <w:t xml:space="preserve">te </w:t>
      </w:r>
      <w:r w:rsidRPr="009250C8">
        <w:t>so the user</w:t>
      </w:r>
      <w:r w:rsidRPr="00C861C2">
        <w:rPr>
          <w:b/>
          <w:bCs/>
        </w:rPr>
        <w:t xml:space="preserve"> </w:t>
      </w:r>
      <w:r w:rsidRPr="009250C8">
        <w:rPr>
          <w:b/>
          <w:bCs/>
        </w:rPr>
        <w:t>cannot</w:t>
      </w:r>
      <w:r w:rsidRPr="00C861C2">
        <w:rPr>
          <w:b/>
          <w:bCs/>
        </w:rPr>
        <w:t xml:space="preserve"> remove a goat </w:t>
      </w:r>
      <w:r>
        <w:t>which name</w:t>
      </w:r>
      <w:r>
        <w:rPr>
          <w:b/>
          <w:bCs/>
        </w:rPr>
        <w:t xml:space="preserve"> starts with</w:t>
      </w:r>
      <w:r w:rsidRPr="00C861C2">
        <w:rPr>
          <w:b/>
          <w:bCs/>
        </w:rPr>
        <w:t xml:space="preserve"> </w:t>
      </w:r>
      <w:r w:rsidRPr="009250C8">
        <w:t>“</w:t>
      </w:r>
      <w:r w:rsidRPr="00C861C2">
        <w:rPr>
          <w:b/>
          <w:bCs/>
        </w:rPr>
        <w:t>my</w:t>
      </w:r>
      <w:r w:rsidRPr="009250C8">
        <w:t>”</w:t>
      </w:r>
      <w:r w:rsidR="00F55E94">
        <w:t xml:space="preserve"> (</w:t>
      </w:r>
      <w:r w:rsidR="00F55E94" w:rsidRPr="00F55E94">
        <w:rPr>
          <w:b/>
          <w:bCs/>
        </w:rPr>
        <w:t>case sensitive</w:t>
      </w:r>
      <w:r w:rsidR="00F55E94">
        <w:t>)</w:t>
      </w:r>
    </w:p>
    <w:p w14:paraId="1CC04DF2" w14:textId="77777777" w:rsidR="00435019" w:rsidRDefault="00435019" w:rsidP="00435019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If the </w:t>
      </w:r>
      <w:r w:rsidRPr="004B351E">
        <w:rPr>
          <w:b/>
          <w:bCs/>
        </w:rPr>
        <w:t>inputted id is valid</w:t>
      </w:r>
      <w:r>
        <w:t xml:space="preserve">, then </w:t>
      </w:r>
      <w:r w:rsidRPr="004B351E">
        <w:rPr>
          <w:b/>
        </w:rPr>
        <w:t>delete the goat</w:t>
      </w:r>
      <w:r w:rsidRPr="004B351E">
        <w:rPr>
          <w:bCs/>
        </w:rPr>
        <w:t>’</w:t>
      </w:r>
      <w:r w:rsidRPr="004B351E">
        <w:rPr>
          <w:b/>
        </w:rPr>
        <w:t>s data</w:t>
      </w:r>
      <w:r>
        <w:t xml:space="preserve"> from the </w:t>
      </w:r>
      <w:r w:rsidRPr="000B5EB9">
        <w:rPr>
          <w:b/>
          <w:bCs/>
        </w:rPr>
        <w:t>AVL Tree</w:t>
      </w:r>
    </w:p>
    <w:p w14:paraId="1EB6AC14" w14:textId="77777777" w:rsidR="00E56F96" w:rsidRDefault="00435019" w:rsidP="00435019">
      <w:pPr>
        <w:pStyle w:val="Caption"/>
      </w:pPr>
      <w:r w:rsidRPr="00312282">
        <w:rPr>
          <w:noProof/>
        </w:rPr>
        <w:drawing>
          <wp:inline distT="0" distB="0" distL="0" distR="0" wp14:anchorId="06385DAB" wp14:editId="3B6E2A29">
            <wp:extent cx="5940000" cy="4771495"/>
            <wp:effectExtent l="19050" t="19050" r="228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377" r="-7377"/>
                    <a:stretch/>
                  </pic:blipFill>
                  <pic:spPr>
                    <a:xfrm>
                      <a:off x="0" y="0"/>
                      <a:ext cx="5940000" cy="4771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6758">
        <w:t xml:space="preserve"> </w:t>
      </w:r>
    </w:p>
    <w:p w14:paraId="187AFF87" w14:textId="68BC668A" w:rsidR="00435019" w:rsidRPr="002267B1" w:rsidRDefault="00435019" w:rsidP="00435019">
      <w:pPr>
        <w:pStyle w:val="Caption"/>
        <w:rPr>
          <w:b w:val="0"/>
        </w:rPr>
      </w:pPr>
      <w:r w:rsidRPr="00472AAA">
        <w:lastRenderedPageBreak/>
        <w:t>Figure</w:t>
      </w:r>
      <w:r>
        <w:t xml:space="preserve"> 4</w:t>
      </w:r>
      <w:r w:rsidRPr="00472AAA">
        <w:t xml:space="preserve">. </w:t>
      </w:r>
      <w:r>
        <w:t>Unable to remove goat with prefix “my”</w:t>
      </w:r>
    </w:p>
    <w:p w14:paraId="41A9A3E0" w14:textId="77777777" w:rsidR="00435019" w:rsidRDefault="00435019" w:rsidP="00435019">
      <w:pPr>
        <w:spacing w:line="360" w:lineRule="auto"/>
        <w:jc w:val="center"/>
      </w:pPr>
      <w:r w:rsidRPr="00C861C2">
        <w:rPr>
          <w:noProof/>
        </w:rPr>
        <w:drawing>
          <wp:inline distT="0" distB="0" distL="0" distR="0" wp14:anchorId="0C5433D9" wp14:editId="1555D437">
            <wp:extent cx="5939155" cy="306062"/>
            <wp:effectExtent l="19050" t="19050" r="444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714" t="93265" r="-7714"/>
                    <a:stretch/>
                  </pic:blipFill>
                  <pic:spPr bwMode="auto">
                    <a:xfrm>
                      <a:off x="0" y="0"/>
                      <a:ext cx="5940000" cy="3061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0AD4E" w14:textId="77777777" w:rsidR="00435019" w:rsidRPr="00E80071" w:rsidRDefault="00435019" w:rsidP="00435019">
      <w:pPr>
        <w:pStyle w:val="Caption"/>
        <w:rPr>
          <w:b w:val="0"/>
        </w:rPr>
      </w:pPr>
      <w:r w:rsidRPr="00472AAA">
        <w:t xml:space="preserve">Figure </w:t>
      </w:r>
      <w:r>
        <w:t>5</w:t>
      </w:r>
      <w:r w:rsidRPr="00472AAA">
        <w:t xml:space="preserve">. </w:t>
      </w:r>
      <w:r>
        <w:t>Invalid ID</w:t>
      </w:r>
    </w:p>
    <w:p w14:paraId="49055683" w14:textId="77777777" w:rsidR="00435019" w:rsidRDefault="00435019" w:rsidP="00435019">
      <w:pPr>
        <w:spacing w:line="360" w:lineRule="auto"/>
        <w:jc w:val="center"/>
      </w:pPr>
      <w:r w:rsidRPr="0000460E">
        <w:rPr>
          <w:noProof/>
        </w:rPr>
        <w:drawing>
          <wp:inline distT="0" distB="0" distL="0" distR="0" wp14:anchorId="18BB074B" wp14:editId="5A137C65">
            <wp:extent cx="5939790" cy="372072"/>
            <wp:effectExtent l="19050" t="19050" r="381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388" t="92156" r="-7388"/>
                    <a:stretch/>
                  </pic:blipFill>
                  <pic:spPr bwMode="auto">
                    <a:xfrm>
                      <a:off x="0" y="0"/>
                      <a:ext cx="5940000" cy="3720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4BCE0" w14:textId="77777777" w:rsidR="00435019" w:rsidRPr="00ED5F1D" w:rsidRDefault="00435019" w:rsidP="00435019">
      <w:pPr>
        <w:pStyle w:val="Caption"/>
        <w:rPr>
          <w:b w:val="0"/>
        </w:rPr>
      </w:pPr>
      <w:r w:rsidRPr="00472AAA">
        <w:t xml:space="preserve">Figure </w:t>
      </w:r>
      <w:r>
        <w:t>6</w:t>
      </w:r>
      <w:r w:rsidRPr="00472AAA">
        <w:t xml:space="preserve">. </w:t>
      </w:r>
      <w:r>
        <w:t>Success remove goat</w:t>
      </w:r>
    </w:p>
    <w:p w14:paraId="385EBCAF" w14:textId="77777777" w:rsidR="00435019" w:rsidRDefault="00435019" w:rsidP="00435019">
      <w:pPr>
        <w:numPr>
          <w:ilvl w:val="0"/>
          <w:numId w:val="19"/>
        </w:numPr>
        <w:tabs>
          <w:tab w:val="clear" w:pos="1420"/>
        </w:tabs>
        <w:spacing w:line="360" w:lineRule="auto"/>
        <w:ind w:left="360"/>
        <w:jc w:val="both"/>
      </w:pPr>
      <w:r>
        <w:t xml:space="preserve">If user chooses </w:t>
      </w:r>
      <w:r>
        <w:rPr>
          <w:b/>
        </w:rPr>
        <w:t xml:space="preserve">See all goat </w:t>
      </w:r>
      <w:r w:rsidRPr="00B452C4">
        <w:rPr>
          <w:bCs/>
        </w:rPr>
        <w:t>(</w:t>
      </w:r>
      <w:r>
        <w:rPr>
          <w:b/>
        </w:rPr>
        <w:t>Menu 3</w:t>
      </w:r>
      <w:r w:rsidRPr="00B452C4">
        <w:rPr>
          <w:bCs/>
        </w:rPr>
        <w:t>)</w:t>
      </w:r>
      <w:r>
        <w:t>:</w:t>
      </w:r>
    </w:p>
    <w:p w14:paraId="3C933414" w14:textId="614B22B9" w:rsidR="00435019" w:rsidRDefault="00435019" w:rsidP="00A54C2D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If the user does not have any goat, </w:t>
      </w:r>
      <w:r w:rsidRPr="00C6120C">
        <w:rPr>
          <w:b/>
          <w:bCs/>
        </w:rPr>
        <w:t xml:space="preserve">show a message </w:t>
      </w:r>
      <w:r w:rsidRPr="00EE0F7D">
        <w:t>“</w:t>
      </w:r>
      <w:r w:rsidRPr="00EE0F7D">
        <w:rPr>
          <w:b/>
          <w:bCs/>
        </w:rPr>
        <w:t>You don’t have any goat!</w:t>
      </w:r>
      <w:r>
        <w:t>”</w:t>
      </w:r>
    </w:p>
    <w:p w14:paraId="7641A679" w14:textId="77777777" w:rsidR="00435019" w:rsidRDefault="00435019" w:rsidP="00435019">
      <w:pPr>
        <w:spacing w:line="360" w:lineRule="auto"/>
        <w:ind w:left="20"/>
      </w:pPr>
      <w:r w:rsidRPr="00FC294A">
        <w:rPr>
          <w:noProof/>
        </w:rPr>
        <w:drawing>
          <wp:inline distT="0" distB="0" distL="0" distR="0" wp14:anchorId="389818B7" wp14:editId="3DF8FF25">
            <wp:extent cx="5938261" cy="1390650"/>
            <wp:effectExtent l="19050" t="19050" r="2476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379" r="-7379" b="7673"/>
                    <a:stretch/>
                  </pic:blipFill>
                  <pic:spPr bwMode="auto">
                    <a:xfrm>
                      <a:off x="0" y="0"/>
                      <a:ext cx="5940000" cy="13910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C6D89" w14:textId="77777777" w:rsidR="00435019" w:rsidRPr="00B645F8" w:rsidRDefault="00435019" w:rsidP="00435019">
      <w:pPr>
        <w:pStyle w:val="Caption"/>
        <w:rPr>
          <w:b w:val="0"/>
        </w:rPr>
      </w:pPr>
      <w:r w:rsidRPr="00472AAA">
        <w:t xml:space="preserve">Figure </w:t>
      </w:r>
      <w:r>
        <w:t>7</w:t>
      </w:r>
      <w:r w:rsidRPr="00472AAA">
        <w:t xml:space="preserve">. </w:t>
      </w:r>
      <w:r>
        <w:t>No goat message</w:t>
      </w:r>
    </w:p>
    <w:p w14:paraId="3F230B18" w14:textId="77777777" w:rsidR="00435019" w:rsidRDefault="00435019" w:rsidP="00435019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Otherwise, then </w:t>
      </w:r>
      <w:r w:rsidRPr="00B64EED">
        <w:rPr>
          <w:b/>
          <w:bCs/>
        </w:rPr>
        <w:t xml:space="preserve">ask user how he wants to </w:t>
      </w:r>
      <w:r w:rsidRPr="00B64EED">
        <w:rPr>
          <w:bCs/>
        </w:rPr>
        <w:t>display</w:t>
      </w:r>
      <w:r w:rsidRPr="00B64EED">
        <w:rPr>
          <w:b/>
          <w:bCs/>
        </w:rPr>
        <w:t xml:space="preserve"> the goat</w:t>
      </w:r>
      <w:r w:rsidRPr="00B64EED">
        <w:rPr>
          <w:bCs/>
        </w:rPr>
        <w:t>’s data</w:t>
      </w:r>
    </w:p>
    <w:p w14:paraId="3E6D67E4" w14:textId="77777777" w:rsidR="00435019" w:rsidRDefault="00435019" w:rsidP="00435019">
      <w:pPr>
        <w:pStyle w:val="Caption"/>
        <w:spacing w:line="240" w:lineRule="auto"/>
      </w:pPr>
      <w:r w:rsidRPr="00241535">
        <w:rPr>
          <w:noProof/>
        </w:rPr>
        <w:drawing>
          <wp:inline distT="0" distB="0" distL="0" distR="0" wp14:anchorId="1461000B" wp14:editId="684B520D">
            <wp:extent cx="5939406" cy="800100"/>
            <wp:effectExtent l="19050" t="19050" r="23495" b="190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7538" r="-7538" b="82178"/>
                    <a:stretch/>
                  </pic:blipFill>
                  <pic:spPr bwMode="auto">
                    <a:xfrm>
                      <a:off x="0" y="0"/>
                      <a:ext cx="5940000" cy="8001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77D4F" w14:textId="77777777" w:rsidR="00435019" w:rsidRPr="00B64EED" w:rsidRDefault="00435019" w:rsidP="00435019">
      <w:pPr>
        <w:pStyle w:val="Caption"/>
      </w:pPr>
      <w:r w:rsidRPr="00472AAA">
        <w:t xml:space="preserve">Figure </w:t>
      </w:r>
      <w:r>
        <w:t>8</w:t>
      </w:r>
      <w:r w:rsidRPr="00472AAA">
        <w:t xml:space="preserve">. </w:t>
      </w:r>
      <w:r>
        <w:t>Ask user for display option</w:t>
      </w:r>
    </w:p>
    <w:p w14:paraId="510AFBB1" w14:textId="77777777" w:rsidR="00C5280B" w:rsidRDefault="00435019" w:rsidP="00435019">
      <w:pPr>
        <w:pStyle w:val="Caption"/>
      </w:pPr>
      <w:r w:rsidRPr="00241535">
        <w:rPr>
          <w:noProof/>
        </w:rPr>
        <w:lastRenderedPageBreak/>
        <w:drawing>
          <wp:inline distT="0" distB="0" distL="0" distR="0" wp14:anchorId="2C97B56F" wp14:editId="53182EB4">
            <wp:extent cx="5939155" cy="3714750"/>
            <wp:effectExtent l="19050" t="19050" r="2349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7217" t="12730" r="-7217" b="4523"/>
                    <a:stretch/>
                  </pic:blipFill>
                  <pic:spPr bwMode="auto">
                    <a:xfrm>
                      <a:off x="0" y="0"/>
                      <a:ext cx="5940000" cy="37152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4FB9">
        <w:t xml:space="preserve"> </w:t>
      </w:r>
    </w:p>
    <w:p w14:paraId="19CEED42" w14:textId="49C977F0" w:rsidR="00435019" w:rsidRPr="005F4FB9" w:rsidRDefault="00435019" w:rsidP="00435019">
      <w:pPr>
        <w:pStyle w:val="Caption"/>
        <w:rPr>
          <w:b w:val="0"/>
        </w:rPr>
      </w:pPr>
      <w:r w:rsidRPr="00472AAA">
        <w:t xml:space="preserve">Figure </w:t>
      </w:r>
      <w:r>
        <w:t>9</w:t>
      </w:r>
      <w:r w:rsidRPr="00472AAA">
        <w:t xml:space="preserve">. </w:t>
      </w:r>
      <w:r>
        <w:t>See goat in in-order</w:t>
      </w:r>
    </w:p>
    <w:p w14:paraId="53A4FD34" w14:textId="77777777" w:rsidR="00C5280B" w:rsidRDefault="00435019" w:rsidP="00435019">
      <w:pPr>
        <w:pStyle w:val="Caption"/>
      </w:pPr>
      <w:r w:rsidRPr="00C204A7">
        <w:rPr>
          <w:noProof/>
        </w:rPr>
        <w:lastRenderedPageBreak/>
        <w:drawing>
          <wp:inline distT="0" distB="0" distL="0" distR="0" wp14:anchorId="61C47EE3" wp14:editId="4A44BFF4">
            <wp:extent cx="5939790" cy="3800412"/>
            <wp:effectExtent l="19050" t="19050" r="2286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6736" t="13478" r="-6736" b="-218"/>
                    <a:stretch/>
                  </pic:blipFill>
                  <pic:spPr bwMode="auto">
                    <a:xfrm>
                      <a:off x="0" y="0"/>
                      <a:ext cx="5940000" cy="38005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4FB9">
        <w:t xml:space="preserve"> </w:t>
      </w:r>
    </w:p>
    <w:p w14:paraId="3270C13D" w14:textId="2D669669" w:rsidR="00435019" w:rsidRPr="00C6120C" w:rsidRDefault="00435019" w:rsidP="00435019">
      <w:pPr>
        <w:pStyle w:val="Caption"/>
        <w:rPr>
          <w:b w:val="0"/>
        </w:rPr>
      </w:pPr>
      <w:r w:rsidRPr="00472AAA">
        <w:t xml:space="preserve">Figure </w:t>
      </w:r>
      <w:r>
        <w:t>10.</w:t>
      </w:r>
      <w:r w:rsidRPr="00472AAA">
        <w:t xml:space="preserve"> </w:t>
      </w:r>
      <w:r>
        <w:t>Display goat in pre-order</w:t>
      </w:r>
    </w:p>
    <w:p w14:paraId="376A4191" w14:textId="77777777" w:rsidR="00435019" w:rsidRDefault="00435019" w:rsidP="00435019">
      <w:pPr>
        <w:pStyle w:val="Caption"/>
      </w:pPr>
      <w:r w:rsidRPr="0052380D">
        <w:rPr>
          <w:noProof/>
        </w:rPr>
        <w:lastRenderedPageBreak/>
        <w:drawing>
          <wp:inline distT="0" distB="0" distL="0" distR="0" wp14:anchorId="4A84C649" wp14:editId="62B7C5C5">
            <wp:extent cx="5939239" cy="3843020"/>
            <wp:effectExtent l="19050" t="19050" r="23495" b="241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736" t="12569" r="-6736"/>
                    <a:stretch/>
                  </pic:blipFill>
                  <pic:spPr bwMode="auto">
                    <a:xfrm>
                      <a:off x="0" y="0"/>
                      <a:ext cx="5940000" cy="38435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4FB9">
        <w:t xml:space="preserve"> </w:t>
      </w:r>
    </w:p>
    <w:p w14:paraId="0ABD6377" w14:textId="7B92A388" w:rsidR="00435019" w:rsidRPr="00C5280B" w:rsidRDefault="00435019" w:rsidP="00C5280B">
      <w:pPr>
        <w:pStyle w:val="Caption"/>
        <w:rPr>
          <w:b w:val="0"/>
        </w:rPr>
      </w:pPr>
      <w:r w:rsidRPr="00472AAA">
        <w:t xml:space="preserve">Figure </w:t>
      </w:r>
      <w:r>
        <w:t>11</w:t>
      </w:r>
      <w:r w:rsidRPr="00472AAA">
        <w:t xml:space="preserve">. </w:t>
      </w:r>
      <w:r>
        <w:t>Display goat in post-order</w:t>
      </w:r>
    </w:p>
    <w:p w14:paraId="1E9D7B4A" w14:textId="77777777" w:rsidR="00435019" w:rsidRPr="007F6295" w:rsidRDefault="00435019" w:rsidP="00435019">
      <w:pPr>
        <w:numPr>
          <w:ilvl w:val="0"/>
          <w:numId w:val="20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7F6295">
        <w:t xml:space="preserve">If user chooses </w:t>
      </w:r>
      <w:r>
        <w:rPr>
          <w:b/>
        </w:rPr>
        <w:t>Remove All</w:t>
      </w:r>
      <w:r w:rsidRPr="007F6295">
        <w:t xml:space="preserve"> (</w:t>
      </w:r>
      <w:r w:rsidRPr="007A5823">
        <w:rPr>
          <w:b/>
        </w:rPr>
        <w:t>Menu 4</w:t>
      </w:r>
      <w:r w:rsidRPr="007F6295">
        <w:t>)</w:t>
      </w:r>
      <w:r w:rsidRPr="00E56FA4">
        <w:t>:</w:t>
      </w:r>
    </w:p>
    <w:p w14:paraId="1A8F7C0F" w14:textId="77777777" w:rsidR="00435019" w:rsidRDefault="00435019" w:rsidP="00435019">
      <w:pPr>
        <w:numPr>
          <w:ilvl w:val="1"/>
          <w:numId w:val="19"/>
        </w:numPr>
        <w:spacing w:line="360" w:lineRule="auto"/>
        <w:ind w:left="709"/>
        <w:jc w:val="both"/>
      </w:pPr>
      <w:r>
        <w:t xml:space="preserve">If the user does not have any goat then </w:t>
      </w:r>
      <w:r w:rsidRPr="00BB426F">
        <w:rPr>
          <w:b/>
          <w:bCs/>
        </w:rPr>
        <w:t>show a message</w:t>
      </w:r>
      <w:r>
        <w:rPr>
          <w:b/>
          <w:bCs/>
        </w:rPr>
        <w:t xml:space="preserve"> </w:t>
      </w:r>
      <w:r w:rsidRPr="001801AC">
        <w:t>“</w:t>
      </w:r>
      <w:r w:rsidRPr="001801AC">
        <w:rPr>
          <w:b/>
          <w:bCs/>
        </w:rPr>
        <w:t>You don’t have any goat!</w:t>
      </w:r>
      <w:r>
        <w:t xml:space="preserve">” </w:t>
      </w:r>
    </w:p>
    <w:p w14:paraId="0D970B71" w14:textId="77777777" w:rsidR="00435019" w:rsidRDefault="00435019" w:rsidP="00435019">
      <w:pPr>
        <w:numPr>
          <w:ilvl w:val="1"/>
          <w:numId w:val="19"/>
        </w:numPr>
        <w:spacing w:line="360" w:lineRule="auto"/>
        <w:ind w:left="709"/>
        <w:jc w:val="both"/>
      </w:pPr>
      <w:r>
        <w:t>Otherwise, before removing all the data,</w:t>
      </w:r>
      <w:r w:rsidRPr="00BB426F">
        <w:rPr>
          <w:b/>
          <w:bCs/>
        </w:rPr>
        <w:t xml:space="preserve"> ask</w:t>
      </w:r>
      <w:r>
        <w:rPr>
          <w:b/>
          <w:bCs/>
        </w:rPr>
        <w:t xml:space="preserve"> user</w:t>
      </w:r>
      <w:r w:rsidRPr="00BB426F">
        <w:rPr>
          <w:b/>
          <w:bCs/>
        </w:rPr>
        <w:t xml:space="preserve"> for confirmation</w:t>
      </w:r>
      <w:r w:rsidRPr="00711395">
        <w:t>.</w:t>
      </w:r>
      <w:r>
        <w:rPr>
          <w:b/>
          <w:bCs/>
        </w:rPr>
        <w:t xml:space="preserve"> Validate </w:t>
      </w:r>
      <w:r>
        <w:t>the input must be either “</w:t>
      </w:r>
      <w:r w:rsidRPr="00711395">
        <w:rPr>
          <w:b/>
          <w:bCs/>
        </w:rPr>
        <w:t>Y</w:t>
      </w:r>
      <w:r w:rsidRPr="00711395">
        <w:t>”</w:t>
      </w:r>
      <w:r>
        <w:rPr>
          <w:b/>
          <w:bCs/>
        </w:rPr>
        <w:t xml:space="preserve"> </w:t>
      </w:r>
      <w:r w:rsidRPr="00711395">
        <w:t>or</w:t>
      </w:r>
      <w:r>
        <w:t xml:space="preserve"> “</w:t>
      </w:r>
      <w:r w:rsidRPr="00711395">
        <w:rPr>
          <w:b/>
          <w:bCs/>
        </w:rPr>
        <w:t>N</w:t>
      </w:r>
      <w:r>
        <w:t>” (</w:t>
      </w:r>
      <w:r w:rsidRPr="00711395">
        <w:rPr>
          <w:b/>
          <w:bCs/>
        </w:rPr>
        <w:t>case sensitive</w:t>
      </w:r>
      <w:r>
        <w:t>)</w:t>
      </w:r>
    </w:p>
    <w:p w14:paraId="769EA62B" w14:textId="77777777" w:rsidR="00435019" w:rsidRPr="007E4796" w:rsidRDefault="00435019" w:rsidP="00435019">
      <w:pPr>
        <w:numPr>
          <w:ilvl w:val="1"/>
          <w:numId w:val="19"/>
        </w:numPr>
        <w:spacing w:line="360" w:lineRule="auto"/>
        <w:ind w:left="709"/>
        <w:jc w:val="both"/>
      </w:pPr>
      <w:r>
        <w:t>If user choose “</w:t>
      </w:r>
      <w:r w:rsidRPr="00794A36">
        <w:rPr>
          <w:b/>
          <w:bCs/>
        </w:rPr>
        <w:t>Y</w:t>
      </w:r>
      <w:r w:rsidRPr="00794A36">
        <w:t>”</w:t>
      </w:r>
      <w:r>
        <w:t xml:space="preserve"> then </w:t>
      </w:r>
      <w:r w:rsidRPr="00794A36">
        <w:rPr>
          <w:b/>
          <w:bCs/>
        </w:rPr>
        <w:t>remove all</w:t>
      </w:r>
      <w:r>
        <w:t xml:space="preserve"> the data from </w:t>
      </w:r>
      <w:r w:rsidRPr="00794A36">
        <w:rPr>
          <w:b/>
          <w:bCs/>
        </w:rPr>
        <w:t>AVL Tree</w:t>
      </w:r>
      <w:r>
        <w:t xml:space="preserve"> or else </w:t>
      </w:r>
      <w:r w:rsidRPr="00794A36">
        <w:rPr>
          <w:b/>
          <w:bCs/>
        </w:rPr>
        <w:t>redirect back</w:t>
      </w:r>
      <w:r>
        <w:t xml:space="preserve"> to main menu</w:t>
      </w:r>
    </w:p>
    <w:p w14:paraId="0B3DB033" w14:textId="77777777" w:rsidR="00435019" w:rsidRDefault="00435019" w:rsidP="00435019">
      <w:pPr>
        <w:pStyle w:val="Caption"/>
      </w:pPr>
      <w:r w:rsidRPr="007E4796">
        <w:rPr>
          <w:noProof/>
        </w:rPr>
        <w:drawing>
          <wp:inline distT="0" distB="0" distL="0" distR="0" wp14:anchorId="3F2AFBF2" wp14:editId="6F104389">
            <wp:extent cx="5940000" cy="1475974"/>
            <wp:effectExtent l="19050" t="19050" r="22860" b="101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7537" r="-7537"/>
                    <a:stretch/>
                  </pic:blipFill>
                  <pic:spPr>
                    <a:xfrm>
                      <a:off x="0" y="0"/>
                      <a:ext cx="5940000" cy="1475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6120C">
        <w:t xml:space="preserve"> </w:t>
      </w:r>
    </w:p>
    <w:p w14:paraId="3F59C1B2" w14:textId="02622BF9" w:rsidR="00435019" w:rsidRPr="002267B1" w:rsidRDefault="00435019" w:rsidP="00435019">
      <w:pPr>
        <w:pStyle w:val="Caption"/>
        <w:rPr>
          <w:b w:val="0"/>
        </w:rPr>
      </w:pPr>
      <w:r w:rsidRPr="00472AAA">
        <w:t xml:space="preserve">Figure </w:t>
      </w:r>
      <w:r>
        <w:t>12</w:t>
      </w:r>
      <w:r w:rsidRPr="00472AAA">
        <w:t xml:space="preserve">. </w:t>
      </w:r>
      <w:r>
        <w:t>No goat message</w:t>
      </w:r>
    </w:p>
    <w:p w14:paraId="24843B2B" w14:textId="77777777" w:rsidR="00435019" w:rsidRDefault="00435019" w:rsidP="00435019">
      <w:pPr>
        <w:pStyle w:val="Caption"/>
      </w:pPr>
      <w:r w:rsidRPr="00C6120C">
        <w:rPr>
          <w:noProof/>
        </w:rPr>
        <w:lastRenderedPageBreak/>
        <w:drawing>
          <wp:inline distT="0" distB="0" distL="0" distR="0" wp14:anchorId="5DFBC9B1" wp14:editId="1F756CEF">
            <wp:extent cx="5940000" cy="1771410"/>
            <wp:effectExtent l="19050" t="19050" r="22860" b="196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7538" r="-7538"/>
                    <a:stretch/>
                  </pic:blipFill>
                  <pic:spPr>
                    <a:xfrm>
                      <a:off x="0" y="0"/>
                      <a:ext cx="5940000" cy="1771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68B017" w14:textId="7FDEB270" w:rsidR="00435019" w:rsidRPr="006E7642" w:rsidRDefault="00435019" w:rsidP="00435019">
      <w:pPr>
        <w:pStyle w:val="Caption"/>
        <w:rPr>
          <w:b w:val="0"/>
        </w:rPr>
      </w:pPr>
      <w:r w:rsidRPr="00472AAA">
        <w:t xml:space="preserve">Figure </w:t>
      </w:r>
      <w:r>
        <w:t>13</w:t>
      </w:r>
      <w:r w:rsidRPr="00472AAA">
        <w:t xml:space="preserve">. </w:t>
      </w:r>
      <w:r>
        <w:t>Remove all goat with confirmation</w:t>
      </w:r>
    </w:p>
    <w:p w14:paraId="583847CF" w14:textId="18E2BEE5" w:rsidR="00435019" w:rsidRDefault="00435019" w:rsidP="00435019">
      <w:pPr>
        <w:numPr>
          <w:ilvl w:val="0"/>
          <w:numId w:val="20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7F6295">
        <w:t xml:space="preserve">If user chooses </w:t>
      </w:r>
      <w:r>
        <w:rPr>
          <w:b/>
        </w:rPr>
        <w:t>Exit</w:t>
      </w:r>
      <w:r w:rsidRPr="007F6295">
        <w:t xml:space="preserve"> (</w:t>
      </w:r>
      <w:r w:rsidRPr="007A5823">
        <w:rPr>
          <w:b/>
        </w:rPr>
        <w:t xml:space="preserve">Menu </w:t>
      </w:r>
      <w:r>
        <w:rPr>
          <w:b/>
        </w:rPr>
        <w:t>5</w:t>
      </w:r>
      <w:r w:rsidRPr="007F6295">
        <w:t>)</w:t>
      </w:r>
      <w:r w:rsidR="00412E0D">
        <w:t>,</w:t>
      </w:r>
      <w:r>
        <w:t xml:space="preserve"> </w:t>
      </w:r>
      <w:r w:rsidRPr="007F6295">
        <w:t>close the program</w:t>
      </w:r>
    </w:p>
    <w:p w14:paraId="0227A7F2" w14:textId="77777777" w:rsidR="00435019" w:rsidRDefault="00435019" w:rsidP="00435019">
      <w:pPr>
        <w:spacing w:line="360" w:lineRule="auto"/>
        <w:jc w:val="both"/>
      </w:pPr>
    </w:p>
    <w:p w14:paraId="466296ED" w14:textId="77777777" w:rsidR="00435019" w:rsidRPr="007F6295" w:rsidRDefault="00435019" w:rsidP="00435019">
      <w:pPr>
        <w:spacing w:line="360" w:lineRule="auto"/>
        <w:jc w:val="both"/>
      </w:pPr>
    </w:p>
    <w:p w14:paraId="4F44DBCA" w14:textId="75A1214D" w:rsidR="00435019" w:rsidRPr="007F6295" w:rsidRDefault="00435019" w:rsidP="00435019">
      <w:pPr>
        <w:spacing w:line="360" w:lineRule="auto"/>
        <w:ind w:left="360"/>
        <w:jc w:val="center"/>
      </w:pPr>
      <w:r w:rsidRPr="007F6295">
        <w:rPr>
          <w:b/>
        </w:rPr>
        <w:t>Please run the EXE file to see the sample program</w:t>
      </w:r>
    </w:p>
    <w:p w14:paraId="63F1118D" w14:textId="34F34E86" w:rsidR="00D01341" w:rsidRDefault="00D01341" w:rsidP="00D01341">
      <w:pPr>
        <w:spacing w:line="360" w:lineRule="auto"/>
        <w:jc w:val="both"/>
      </w:pPr>
    </w:p>
    <w:p w14:paraId="59A80272" w14:textId="77777777" w:rsidR="000415E8" w:rsidRPr="00045531" w:rsidRDefault="000415E8" w:rsidP="000415E8">
      <w:pPr>
        <w:spacing w:line="360" w:lineRule="auto"/>
        <w:jc w:val="both"/>
      </w:pPr>
    </w:p>
    <w:sectPr w:rsidR="000415E8" w:rsidRPr="00045531" w:rsidSect="00706D1C">
      <w:headerReference w:type="default" r:id="rId21"/>
      <w:footerReference w:type="default" r:id="rId22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F9E38" w14:textId="77777777" w:rsidR="00F50097" w:rsidRDefault="00F50097">
      <w:r>
        <w:separator/>
      </w:r>
    </w:p>
  </w:endnote>
  <w:endnote w:type="continuationSeparator" w:id="0">
    <w:p w14:paraId="0423CF20" w14:textId="77777777" w:rsidR="00F50097" w:rsidRDefault="00F50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F50097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2049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22F0A" w14:textId="77777777" w:rsidR="00F50097" w:rsidRDefault="00F50097">
      <w:r>
        <w:separator/>
      </w:r>
    </w:p>
  </w:footnote>
  <w:footnote w:type="continuationSeparator" w:id="0">
    <w:p w14:paraId="372717CE" w14:textId="77777777" w:rsidR="00F50097" w:rsidRDefault="00F50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64085032"/>
    <w:multiLevelType w:val="hybridMultilevel"/>
    <w:tmpl w:val="30B26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776C8"/>
    <w:multiLevelType w:val="hybridMultilevel"/>
    <w:tmpl w:val="D542E96A"/>
    <w:lvl w:ilvl="0" w:tplc="291C7ECC">
      <w:start w:val="1"/>
      <w:numFmt w:val="bullet"/>
      <w:lvlText w:val="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1" w:tplc="0BFC3806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14"/>
  </w:num>
  <w:num w:numId="9">
    <w:abstractNumId w:val="2"/>
  </w:num>
  <w:num w:numId="10">
    <w:abstractNumId w:val="3"/>
  </w:num>
  <w:num w:numId="11">
    <w:abstractNumId w:val="4"/>
  </w:num>
  <w:num w:numId="12">
    <w:abstractNumId w:val="1"/>
  </w:num>
  <w:num w:numId="13">
    <w:abstractNumId w:val="13"/>
  </w:num>
  <w:num w:numId="14">
    <w:abstractNumId w:val="8"/>
  </w:num>
  <w:num w:numId="15">
    <w:abstractNumId w:val="0"/>
  </w:num>
  <w:num w:numId="16">
    <w:abstractNumId w:val="13"/>
  </w:num>
  <w:num w:numId="17">
    <w:abstractNumId w:val="1"/>
  </w:num>
  <w:num w:numId="18">
    <w:abstractNumId w:val="16"/>
  </w:num>
  <w:num w:numId="19">
    <w:abstractNumId w:val="1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zMzE1tTQzNTE0sTRR0lEKTi0uzszPAykwrgUACisTqCwAAAA="/>
  </w:docVars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0FA0"/>
    <w:rsid w:val="000E2B52"/>
    <w:rsid w:val="000E3FEE"/>
    <w:rsid w:val="000F260B"/>
    <w:rsid w:val="001042DF"/>
    <w:rsid w:val="00104795"/>
    <w:rsid w:val="00105A02"/>
    <w:rsid w:val="001267A6"/>
    <w:rsid w:val="00140FA6"/>
    <w:rsid w:val="00141F2B"/>
    <w:rsid w:val="0015441C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E7B94"/>
    <w:rsid w:val="001F3F61"/>
    <w:rsid w:val="001F46C2"/>
    <w:rsid w:val="001F709A"/>
    <w:rsid w:val="002066EE"/>
    <w:rsid w:val="0021012A"/>
    <w:rsid w:val="0021077F"/>
    <w:rsid w:val="00213D4C"/>
    <w:rsid w:val="002234F2"/>
    <w:rsid w:val="00223B49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81E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6A90"/>
    <w:rsid w:val="0035760A"/>
    <w:rsid w:val="003613FE"/>
    <w:rsid w:val="00362AE2"/>
    <w:rsid w:val="00381BA6"/>
    <w:rsid w:val="003979D0"/>
    <w:rsid w:val="003C23D0"/>
    <w:rsid w:val="003D0013"/>
    <w:rsid w:val="003E51B8"/>
    <w:rsid w:val="003E647C"/>
    <w:rsid w:val="003F2A35"/>
    <w:rsid w:val="003F2C83"/>
    <w:rsid w:val="00412E01"/>
    <w:rsid w:val="00412E0D"/>
    <w:rsid w:val="00416535"/>
    <w:rsid w:val="00416A82"/>
    <w:rsid w:val="00425918"/>
    <w:rsid w:val="00435019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161B"/>
    <w:rsid w:val="004B1E2D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9D2"/>
    <w:rsid w:val="00582454"/>
    <w:rsid w:val="005835FB"/>
    <w:rsid w:val="005915E6"/>
    <w:rsid w:val="005A4CF6"/>
    <w:rsid w:val="005C0979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E50B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3D4A"/>
    <w:rsid w:val="0075274B"/>
    <w:rsid w:val="00764298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09D8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21591"/>
    <w:rsid w:val="009317F1"/>
    <w:rsid w:val="009341F2"/>
    <w:rsid w:val="0093602C"/>
    <w:rsid w:val="0094225D"/>
    <w:rsid w:val="00943EE8"/>
    <w:rsid w:val="00945086"/>
    <w:rsid w:val="00951930"/>
    <w:rsid w:val="00966C0C"/>
    <w:rsid w:val="00970696"/>
    <w:rsid w:val="00984CAD"/>
    <w:rsid w:val="009913B4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4C2D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C3BED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24B4"/>
    <w:rsid w:val="00BF0197"/>
    <w:rsid w:val="00C02255"/>
    <w:rsid w:val="00C0601F"/>
    <w:rsid w:val="00C1076F"/>
    <w:rsid w:val="00C13E32"/>
    <w:rsid w:val="00C21841"/>
    <w:rsid w:val="00C21A44"/>
    <w:rsid w:val="00C40EB4"/>
    <w:rsid w:val="00C46A52"/>
    <w:rsid w:val="00C47B9C"/>
    <w:rsid w:val="00C47E5A"/>
    <w:rsid w:val="00C5280B"/>
    <w:rsid w:val="00C5576D"/>
    <w:rsid w:val="00C639A1"/>
    <w:rsid w:val="00C658BD"/>
    <w:rsid w:val="00C6661A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624D"/>
    <w:rsid w:val="00DD66F4"/>
    <w:rsid w:val="00DE5055"/>
    <w:rsid w:val="00E0352E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6F96"/>
    <w:rsid w:val="00E57D28"/>
    <w:rsid w:val="00E63E36"/>
    <w:rsid w:val="00E64842"/>
    <w:rsid w:val="00E860CE"/>
    <w:rsid w:val="00E8693F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3A5F"/>
    <w:rsid w:val="00F17383"/>
    <w:rsid w:val="00F25979"/>
    <w:rsid w:val="00F26858"/>
    <w:rsid w:val="00F4265B"/>
    <w:rsid w:val="00F50097"/>
    <w:rsid w:val="00F50E69"/>
    <w:rsid w:val="00F55E94"/>
    <w:rsid w:val="00F659B7"/>
    <w:rsid w:val="00F71FFA"/>
    <w:rsid w:val="00F7250C"/>
    <w:rsid w:val="00F75178"/>
    <w:rsid w:val="00F865BD"/>
    <w:rsid w:val="00F93AD1"/>
    <w:rsid w:val="00F95761"/>
    <w:rsid w:val="00FA1998"/>
    <w:rsid w:val="00FA589D"/>
    <w:rsid w:val="00FC297F"/>
    <w:rsid w:val="00FC458D"/>
    <w:rsid w:val="00FD0A00"/>
    <w:rsid w:val="00FD2C52"/>
    <w:rsid w:val="00FD6B26"/>
    <w:rsid w:val="00FE6378"/>
    <w:rsid w:val="00FE6A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435019"/>
    <w:pPr>
      <w:spacing w:after="200" w:line="360" w:lineRule="auto"/>
      <w:jc w:val="center"/>
    </w:pPr>
    <w:rPr>
      <w:b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3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241</TotalTime>
  <Pages>11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William-AM</cp:lastModifiedBy>
  <cp:revision>200</cp:revision>
  <cp:lastPrinted>2012-09-10T04:38:00Z</cp:lastPrinted>
  <dcterms:created xsi:type="dcterms:W3CDTF">2012-09-10T04:38:00Z</dcterms:created>
  <dcterms:modified xsi:type="dcterms:W3CDTF">2021-05-06T06:49:00Z</dcterms:modified>
</cp:coreProperties>
</file>